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8FC04" w14:textId="77777777" w:rsidR="00086720" w:rsidRDefault="00086720" w:rsidP="008B16BB">
      <w:bookmarkStart w:id="0" w:name="_Toc459888455"/>
    </w:p>
    <w:bookmarkEnd w:id="0"/>
    <w:p w14:paraId="116E2F60" w14:textId="77777777" w:rsidR="00577D13" w:rsidRDefault="00577D13" w:rsidP="00577D13">
      <w:pPr>
        <w:pStyle w:val="TtuloApartado1sinnivel"/>
      </w:pPr>
      <w:r>
        <w:t>Laboratorio: Análisis de rutas sobre Internet</w:t>
      </w:r>
    </w:p>
    <w:p w14:paraId="4B1C2228" w14:textId="77777777" w:rsidR="00577D13" w:rsidRDefault="00577D13" w:rsidP="00577D13">
      <w:pPr>
        <w:jc w:val="left"/>
        <w:rPr>
          <w:rFonts w:cs="UnitOT-Light"/>
          <w:szCs w:val="22"/>
        </w:rPr>
      </w:pPr>
    </w:p>
    <w:p w14:paraId="11573FC9" w14:textId="77777777" w:rsidR="00577D13" w:rsidRPr="00A607FB" w:rsidRDefault="00577D13" w:rsidP="00577D13">
      <w:pPr>
        <w:rPr>
          <w:b/>
          <w:bCs/>
        </w:rPr>
      </w:pPr>
      <w:r w:rsidRPr="00A607FB">
        <w:rPr>
          <w:b/>
          <w:bCs/>
        </w:rPr>
        <w:t>Descripción de la actividad</w:t>
      </w:r>
    </w:p>
    <w:p w14:paraId="5B36C108" w14:textId="77777777" w:rsidR="00577D13" w:rsidRDefault="00577D13" w:rsidP="00577D13"/>
    <w:p w14:paraId="5E9846E4" w14:textId="77777777" w:rsidR="00577D13" w:rsidRPr="00A607FB" w:rsidRDefault="00577D13" w:rsidP="00577D13">
      <w:r w:rsidRPr="00A607FB">
        <w:t>Para esta práctica bastará con tener acceso a Internet y poder usar un navegador (Mozilla Firefox o Google Chrome), y usar Shell o interfaz línea de comandos del sistema operativo de nuestro computador.</w:t>
      </w:r>
    </w:p>
    <w:p w14:paraId="12E483C1" w14:textId="77777777" w:rsidR="00577D13" w:rsidRPr="00A607FB" w:rsidRDefault="00577D13" w:rsidP="00577D13"/>
    <w:p w14:paraId="639F3E4E" w14:textId="77777777" w:rsidR="00577D13" w:rsidRPr="00A607FB" w:rsidRDefault="00577D13" w:rsidP="00577D13">
      <w:r w:rsidRPr="00A607FB">
        <w:t xml:space="preserve">En este laboratorio se realizará un análisis de nuestro equipo en la red y de un servidor público en Internet. Para ello se analizará la traza de rutas desde una red local y un servidor público a tres direcciones de Internet, identificando las conexiones con distintos hosts internacionales. </w:t>
      </w:r>
    </w:p>
    <w:p w14:paraId="6F262334" w14:textId="77777777" w:rsidR="00577D13" w:rsidRDefault="00577D13" w:rsidP="00577D13"/>
    <w:p w14:paraId="25217F2C" w14:textId="77777777" w:rsidR="00577D13" w:rsidRPr="00193ABF" w:rsidRDefault="00577D13" w:rsidP="00577D13">
      <w:pPr>
        <w:pStyle w:val="Prrafodelista"/>
        <w:numPr>
          <w:ilvl w:val="0"/>
          <w:numId w:val="30"/>
        </w:numPr>
      </w:pPr>
      <w:r w:rsidRPr="00193ABF">
        <w:t xml:space="preserve">Seleccionar </w:t>
      </w:r>
      <w:r>
        <w:t>tres</w:t>
      </w:r>
      <w:r w:rsidRPr="00193ABF">
        <w:t xml:space="preserve"> direcciones de páginas en Internet.</w:t>
      </w:r>
    </w:p>
    <w:p w14:paraId="11188970" w14:textId="77777777" w:rsidR="00577D13" w:rsidRPr="00193ABF" w:rsidRDefault="00577D13" w:rsidP="00577D13">
      <w:pPr>
        <w:pStyle w:val="Prrafodelista"/>
        <w:numPr>
          <w:ilvl w:val="0"/>
          <w:numId w:val="30"/>
        </w:numPr>
      </w:pPr>
      <w:r w:rsidRPr="00193ABF">
        <w:t xml:space="preserve">Por cada dirección seleccionada llevar a cabo traza de rutas desde un PC red local, y un servidor público. </w:t>
      </w:r>
    </w:p>
    <w:p w14:paraId="755D47FB" w14:textId="77777777" w:rsidR="00577D13" w:rsidRPr="00A607FB" w:rsidRDefault="00577D13" w:rsidP="00577D13">
      <w:pPr>
        <w:pStyle w:val="Prrafodelista"/>
        <w:numPr>
          <w:ilvl w:val="1"/>
          <w:numId w:val="31"/>
        </w:numPr>
      </w:pPr>
      <w:r w:rsidRPr="00A607FB">
        <w:t>Traza de rutas local</w:t>
      </w:r>
      <w:r>
        <w:t>.</w:t>
      </w:r>
    </w:p>
    <w:p w14:paraId="169F4E2A" w14:textId="77777777" w:rsidR="00577D13" w:rsidRDefault="00577D13" w:rsidP="00577D13"/>
    <w:p w14:paraId="78865CF9" w14:textId="77777777" w:rsidR="00577D13" w:rsidRDefault="00577D13" w:rsidP="00577D13">
      <w:r>
        <w:rPr>
          <w:noProof/>
        </w:rPr>
        <w:drawing>
          <wp:inline distT="0" distB="0" distL="0" distR="0" wp14:anchorId="7DCB13E8" wp14:editId="72C7B479">
            <wp:extent cx="4761905" cy="2504762"/>
            <wp:effectExtent l="0" t="0" r="635" b="0"/>
            <wp:docPr id="18" name="Imagen 18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B3BE" w14:textId="77777777" w:rsidR="00577D13" w:rsidRDefault="00577D13" w:rsidP="00577D13">
      <w:pPr>
        <w:rPr>
          <w:b/>
        </w:rPr>
      </w:pPr>
    </w:p>
    <w:p w14:paraId="6A616074" w14:textId="77777777" w:rsidR="00577D13" w:rsidRDefault="00577D13" w:rsidP="00577D13">
      <w:pPr>
        <w:pStyle w:val="Prrafodelista"/>
        <w:numPr>
          <w:ilvl w:val="1"/>
          <w:numId w:val="32"/>
        </w:numPr>
      </w:pPr>
      <w:r w:rsidRPr="00A607FB">
        <w:t xml:space="preserve">Traza de rutas desde un servidor público. Para traza rutas pública, seleccionar cualquiera de los siguientes servidores públicos: </w:t>
      </w:r>
      <w:hyperlink r:id="rId9" w:history="1">
        <w:r w:rsidRPr="00A607FB">
          <w:rPr>
            <w:rStyle w:val="Hipervnculo"/>
          </w:rPr>
          <w:t>http://www.netdigix.com/servers.html</w:t>
        </w:r>
      </w:hyperlink>
      <w:r w:rsidRPr="00A607FB">
        <w:t xml:space="preserve"> o </w:t>
      </w:r>
      <w:hyperlink r:id="rId10" w:history="1">
        <w:r w:rsidRPr="00A607FB">
          <w:rPr>
            <w:rStyle w:val="Hipervnculo"/>
          </w:rPr>
          <w:t>http://www.traceroute.org/</w:t>
        </w:r>
      </w:hyperlink>
      <w:r w:rsidRPr="00A607FB">
        <w:t xml:space="preserve"> y realizar ping a las </w:t>
      </w:r>
      <w:r>
        <w:t>tres</w:t>
      </w:r>
      <w:r w:rsidRPr="00A607FB">
        <w:t xml:space="preserve"> direcciones seleccionadas.</w:t>
      </w:r>
    </w:p>
    <w:p w14:paraId="34BE3994" w14:textId="77777777" w:rsidR="00577D13" w:rsidRDefault="00577D13" w:rsidP="00577D13">
      <w:pPr>
        <w:pStyle w:val="Prrafodelista"/>
        <w:ind w:left="284"/>
      </w:pPr>
    </w:p>
    <w:p w14:paraId="00B3AAC7" w14:textId="77777777" w:rsidR="00577D13" w:rsidRPr="00A607FB" w:rsidRDefault="00577D13" w:rsidP="00577D13">
      <w:pPr>
        <w:pStyle w:val="Prrafodelista"/>
        <w:numPr>
          <w:ilvl w:val="0"/>
          <w:numId w:val="33"/>
        </w:numPr>
      </w:pPr>
      <w:r w:rsidRPr="00A607FB">
        <w:t xml:space="preserve">Capturar la siguiente información tanto de manera local, como de manera remota: </w:t>
      </w:r>
    </w:p>
    <w:p w14:paraId="07AB36C4" w14:textId="77777777" w:rsidR="00577D13" w:rsidRPr="00A607FB" w:rsidRDefault="00577D13" w:rsidP="00577D13">
      <w:pPr>
        <w:pStyle w:val="Prrafodelista"/>
        <w:numPr>
          <w:ilvl w:val="1"/>
          <w:numId w:val="34"/>
        </w:numPr>
      </w:pPr>
      <w:r w:rsidRPr="00A607FB">
        <w:t>Dirección Inicial</w:t>
      </w:r>
      <w:r>
        <w:t>.</w:t>
      </w:r>
      <w:r w:rsidRPr="00A607FB">
        <w:t xml:space="preserve"> </w:t>
      </w:r>
    </w:p>
    <w:p w14:paraId="4E609F99" w14:textId="77777777" w:rsidR="00577D13" w:rsidRPr="00A607FB" w:rsidRDefault="00577D13" w:rsidP="00577D13">
      <w:pPr>
        <w:pStyle w:val="Prrafodelista"/>
        <w:numPr>
          <w:ilvl w:val="1"/>
          <w:numId w:val="34"/>
        </w:numPr>
      </w:pPr>
      <w:r w:rsidRPr="00A607FB">
        <w:t>Número de saltos</w:t>
      </w:r>
      <w:r>
        <w:t>.</w:t>
      </w:r>
      <w:r w:rsidRPr="00A607FB">
        <w:t xml:space="preserve"> </w:t>
      </w:r>
    </w:p>
    <w:p w14:paraId="6BD77DDE" w14:textId="77777777" w:rsidR="00577D13" w:rsidRPr="00A607FB" w:rsidRDefault="00577D13" w:rsidP="00577D13">
      <w:pPr>
        <w:pStyle w:val="Prrafodelista"/>
        <w:numPr>
          <w:ilvl w:val="1"/>
          <w:numId w:val="34"/>
        </w:numPr>
      </w:pPr>
      <w:r w:rsidRPr="00A607FB">
        <w:t>Dirección IP</w:t>
      </w:r>
      <w:r>
        <w:t>.</w:t>
      </w:r>
      <w:r w:rsidRPr="00A607FB">
        <w:t xml:space="preserve"> </w:t>
      </w:r>
    </w:p>
    <w:p w14:paraId="4504A888" w14:textId="77777777" w:rsidR="00577D13" w:rsidRPr="00A607FB" w:rsidRDefault="00577D13" w:rsidP="00577D13">
      <w:pPr>
        <w:pStyle w:val="Prrafodelista"/>
        <w:numPr>
          <w:ilvl w:val="1"/>
          <w:numId w:val="34"/>
        </w:numPr>
      </w:pPr>
      <w:r w:rsidRPr="00A607FB">
        <w:t>Identificador de Organización (si dispone)</w:t>
      </w:r>
      <w:r>
        <w:t>.</w:t>
      </w:r>
      <w:r w:rsidRPr="00A607FB">
        <w:t xml:space="preserve"> </w:t>
      </w:r>
    </w:p>
    <w:p w14:paraId="5EC23F0C" w14:textId="77777777" w:rsidR="00577D13" w:rsidRPr="00A607FB" w:rsidRDefault="00577D13" w:rsidP="00577D13">
      <w:pPr>
        <w:pStyle w:val="Prrafodelista"/>
        <w:numPr>
          <w:ilvl w:val="1"/>
          <w:numId w:val="34"/>
        </w:numPr>
      </w:pPr>
      <w:r w:rsidRPr="00A607FB">
        <w:t>Tiempo promedio de respuesta</w:t>
      </w:r>
      <w:r>
        <w:t>.</w:t>
      </w:r>
      <w:r w:rsidRPr="00A607FB">
        <w:t xml:space="preserve"> </w:t>
      </w:r>
    </w:p>
    <w:p w14:paraId="5CF9A0CD" w14:textId="77777777" w:rsidR="00577D13" w:rsidRPr="00A607FB" w:rsidRDefault="00577D13" w:rsidP="00577D13">
      <w:pPr>
        <w:pStyle w:val="Prrafodelista"/>
        <w:numPr>
          <w:ilvl w:val="1"/>
          <w:numId w:val="34"/>
        </w:numPr>
      </w:pPr>
      <w:r w:rsidRPr="00A607FB">
        <w:t>Dirección final de destino</w:t>
      </w:r>
      <w:r>
        <w:t>.</w:t>
      </w:r>
    </w:p>
    <w:p w14:paraId="6F9AB275" w14:textId="77777777" w:rsidR="00577D13" w:rsidRPr="00193ABF" w:rsidRDefault="00577D13" w:rsidP="00577D13"/>
    <w:p w14:paraId="1CBD387A" w14:textId="77777777" w:rsidR="00577D13" w:rsidRPr="00A607FB" w:rsidRDefault="00577D13" w:rsidP="00577D13">
      <w:pPr>
        <w:pStyle w:val="Prrafodelista"/>
        <w:numPr>
          <w:ilvl w:val="0"/>
          <w:numId w:val="35"/>
        </w:numPr>
      </w:pPr>
      <w:r w:rsidRPr="00A607FB">
        <w:t xml:space="preserve">A partir de cada captura realizada llevar a cabo los siguientes reportes: </w:t>
      </w:r>
    </w:p>
    <w:p w14:paraId="222C7178" w14:textId="77777777" w:rsidR="00577D13" w:rsidRPr="00A607FB" w:rsidRDefault="00577D13" w:rsidP="00577D13">
      <w:pPr>
        <w:pStyle w:val="Prrafodelista"/>
        <w:numPr>
          <w:ilvl w:val="1"/>
          <w:numId w:val="35"/>
        </w:numPr>
      </w:pPr>
      <w:r w:rsidRPr="00A607FB">
        <w:t xml:space="preserve">Sitios con mayor y menor número de saltos por continente. </w:t>
      </w:r>
    </w:p>
    <w:p w14:paraId="1E09D792" w14:textId="77777777" w:rsidR="00577D13" w:rsidRPr="00A607FB" w:rsidRDefault="00577D13" w:rsidP="00577D13">
      <w:pPr>
        <w:pStyle w:val="Prrafodelista"/>
        <w:numPr>
          <w:ilvl w:val="1"/>
          <w:numId w:val="35"/>
        </w:numPr>
      </w:pPr>
      <w:r w:rsidRPr="00A607FB">
        <w:t>Sitios con mayor y menor número de tiempo de respuesta por continente</w:t>
      </w:r>
      <w:r>
        <w:t>.</w:t>
      </w:r>
      <w:r w:rsidRPr="00A607FB">
        <w:t xml:space="preserve"> </w:t>
      </w:r>
    </w:p>
    <w:p w14:paraId="7A9FC0BF" w14:textId="77777777" w:rsidR="00577D13" w:rsidRPr="00A607FB" w:rsidRDefault="00577D13" w:rsidP="00577D13">
      <w:pPr>
        <w:pStyle w:val="Prrafodelista"/>
        <w:numPr>
          <w:ilvl w:val="1"/>
          <w:numId w:val="35"/>
        </w:numPr>
      </w:pPr>
      <w:r w:rsidRPr="00A607FB">
        <w:t>Registros de puntos muertos de conexión</w:t>
      </w:r>
      <w:r>
        <w:t>.</w:t>
      </w:r>
    </w:p>
    <w:p w14:paraId="5DB24EE1" w14:textId="77777777" w:rsidR="00577D13" w:rsidRPr="00A607FB" w:rsidRDefault="00577D13" w:rsidP="00577D13">
      <w:pPr>
        <w:pStyle w:val="Prrafodelista"/>
        <w:numPr>
          <w:ilvl w:val="1"/>
          <w:numId w:val="35"/>
        </w:numPr>
      </w:pPr>
      <w:r w:rsidRPr="00A607FB">
        <w:t>El profesor presentará una serie de pruebas de trazas de rutas a realizar y se deberán contestar las preguntas concretas que al respecto se formulen.</w:t>
      </w:r>
    </w:p>
    <w:p w14:paraId="1C88F25F" w14:textId="77777777" w:rsidR="00577D13" w:rsidRDefault="00577D13" w:rsidP="00577D13">
      <w:pPr>
        <w:rPr>
          <w:b/>
        </w:rPr>
      </w:pPr>
    </w:p>
    <w:p w14:paraId="4CC6D7D0" w14:textId="77777777" w:rsidR="00577D13" w:rsidRPr="00A607FB" w:rsidRDefault="00577D13" w:rsidP="00577D13">
      <w:r w:rsidRPr="00A607FB">
        <w:t xml:space="preserve">Los alumnos deberán elaborar un documento PDF que contendrá: </w:t>
      </w:r>
    </w:p>
    <w:p w14:paraId="03523456" w14:textId="77777777" w:rsidR="00577D13" w:rsidRPr="00A607FB" w:rsidRDefault="00577D13" w:rsidP="00577D13"/>
    <w:p w14:paraId="03AE7EB1" w14:textId="77777777" w:rsidR="00577D13" w:rsidRPr="00A607FB" w:rsidRDefault="00577D13" w:rsidP="00577D13">
      <w:pPr>
        <w:pStyle w:val="Prrafodelista"/>
        <w:numPr>
          <w:ilvl w:val="0"/>
          <w:numId w:val="36"/>
        </w:numPr>
      </w:pPr>
      <w:r w:rsidRPr="00A607FB">
        <w:t xml:space="preserve">Respuestas razonadas a cada una de las preguntas sobre </w:t>
      </w:r>
      <w:proofErr w:type="gramStart"/>
      <w:r w:rsidRPr="00A607FB">
        <w:t>los test</w:t>
      </w:r>
      <w:proofErr w:type="gramEnd"/>
      <w:r w:rsidRPr="00A607FB">
        <w:t xml:space="preserve"> realizados.</w:t>
      </w:r>
    </w:p>
    <w:p w14:paraId="583F0FAA" w14:textId="77777777" w:rsidR="00577D13" w:rsidRDefault="00577D13" w:rsidP="00577D13">
      <w:pPr>
        <w:pStyle w:val="Prrafodelista"/>
        <w:numPr>
          <w:ilvl w:val="0"/>
          <w:numId w:val="36"/>
        </w:numPr>
      </w:pPr>
      <w:r w:rsidRPr="00A607FB">
        <w:t>Conclusiones.</w:t>
      </w:r>
    </w:p>
    <w:p w14:paraId="0648C28C" w14:textId="77777777" w:rsidR="00577D13" w:rsidRPr="00A607FB" w:rsidRDefault="00577D13" w:rsidP="00577D13">
      <w:pPr>
        <w:pStyle w:val="Prrafodelista"/>
        <w:numPr>
          <w:ilvl w:val="0"/>
          <w:numId w:val="37"/>
        </w:numPr>
      </w:pPr>
      <w:r w:rsidRPr="00193ABF">
        <w:t>Se pueden incluir imágenes o gráficos (histogramas, diagramas de pastel) que hagan más atractivos los contenidos, siempre de forma justificada y razonable. Se usarán capturas de pantalla para demostrar cada punto.</w:t>
      </w:r>
    </w:p>
    <w:p w14:paraId="305C183A" w14:textId="77777777" w:rsidR="00577D13" w:rsidRPr="00A607FB" w:rsidRDefault="00577D13" w:rsidP="00577D13"/>
    <w:p w14:paraId="581A38B8" w14:textId="77777777" w:rsidR="00577D13" w:rsidRPr="00A607FB" w:rsidRDefault="00577D13" w:rsidP="00577D13">
      <w:pPr>
        <w:rPr>
          <w:b/>
          <w:bCs/>
        </w:rPr>
      </w:pPr>
      <w:r w:rsidRPr="00A607FB">
        <w:rPr>
          <w:b/>
          <w:bCs/>
        </w:rPr>
        <w:lastRenderedPageBreak/>
        <w:t>Objetivo del laboratorio</w:t>
      </w:r>
    </w:p>
    <w:p w14:paraId="00FEC7E9" w14:textId="77777777" w:rsidR="00577D13" w:rsidRPr="00193ABF" w:rsidRDefault="00577D13" w:rsidP="00577D13">
      <w:pPr>
        <w:rPr>
          <w:sz w:val="20"/>
        </w:rPr>
      </w:pPr>
    </w:p>
    <w:p w14:paraId="4947D9AF" w14:textId="77777777" w:rsidR="00577D13" w:rsidRPr="00193ABF" w:rsidRDefault="00577D13" w:rsidP="00577D13">
      <w:r w:rsidRPr="00193ABF">
        <w:t xml:space="preserve">Identificar y analizar los diferentes puntos por donde se lleva a cabo proceso de traza de rutas sobre direcciones en Internet, desde consola PC, y desde un servidor remoto. </w:t>
      </w:r>
    </w:p>
    <w:p w14:paraId="6476F693" w14:textId="77777777" w:rsidR="00577D13" w:rsidRPr="00A607FB" w:rsidRDefault="00577D13" w:rsidP="00577D13">
      <w:pPr>
        <w:rPr>
          <w:b/>
          <w:bCs/>
        </w:rPr>
      </w:pPr>
      <w:r w:rsidRPr="00A607FB">
        <w:rPr>
          <w:b/>
          <w:bCs/>
        </w:rPr>
        <w:t>Criterios de evaluación</w:t>
      </w:r>
    </w:p>
    <w:p w14:paraId="42DE4F34" w14:textId="77777777" w:rsidR="00577D13" w:rsidRPr="00193ABF" w:rsidRDefault="00577D13" w:rsidP="00577D13"/>
    <w:p w14:paraId="659143A6" w14:textId="77777777" w:rsidR="00577D13" w:rsidRPr="00193ABF" w:rsidRDefault="00577D13" w:rsidP="00577D13">
      <w:r w:rsidRPr="00193ABF">
        <w:t xml:space="preserve">Se valorará la capacidad de explicar los conceptos solicitados. Asimismo, se valorará el uso de terminología propia del estudiante y deberá asumir como propia cualquier característica o razonamiento técnico complejos que aparezcan en el documento, pues si el profesor así lo requiere, podrá solicitar aclaraciones posteriores y defensa de </w:t>
      </w:r>
      <w:proofErr w:type="gramStart"/>
      <w:r w:rsidRPr="00193ABF">
        <w:t>los mismos</w:t>
      </w:r>
      <w:proofErr w:type="gramEnd"/>
      <w:r w:rsidRPr="00193ABF">
        <w:t>.</w:t>
      </w:r>
    </w:p>
    <w:p w14:paraId="10DD1545" w14:textId="77777777" w:rsidR="00577D13" w:rsidRDefault="00577D13" w:rsidP="00577D13">
      <w:pPr>
        <w:rPr>
          <w:b/>
        </w:rPr>
      </w:pPr>
    </w:p>
    <w:p w14:paraId="0C85A301" w14:textId="77777777" w:rsidR="00577D13" w:rsidRDefault="00577D13" w:rsidP="00577D13">
      <w:r w:rsidRPr="00A607FB">
        <w:rPr>
          <w:b/>
        </w:rPr>
        <w:t>Extensión</w:t>
      </w:r>
      <w:r w:rsidRPr="000E17C1">
        <w:rPr>
          <w:b/>
          <w:bCs/>
        </w:rPr>
        <w:t xml:space="preserve"> máxima de la actividad:</w:t>
      </w:r>
      <w:r>
        <w:t xml:space="preserve"> 10 páginas, fuente Calibri 11 e interlineado 1,5. </w:t>
      </w:r>
    </w:p>
    <w:p w14:paraId="59E86296" w14:textId="3EACB5C7" w:rsidR="00BF4B49" w:rsidRPr="00A90972" w:rsidRDefault="00BF4B49" w:rsidP="00577D13">
      <w:pPr>
        <w:pStyle w:val="TtuloApartado1sinnivel"/>
        <w:jc w:val="both"/>
        <w:rPr>
          <w:rFonts w:cs="UnitOT-Light"/>
        </w:rPr>
      </w:pPr>
      <w:bookmarkStart w:id="1" w:name="_GoBack"/>
      <w:bookmarkEnd w:id="1"/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DFE47D" w14:textId="77777777" w:rsidR="00521923" w:rsidRDefault="00521923" w:rsidP="00C50246">
      <w:pPr>
        <w:spacing w:line="240" w:lineRule="auto"/>
      </w:pPr>
      <w:r>
        <w:separator/>
      </w:r>
    </w:p>
  </w:endnote>
  <w:endnote w:type="continuationSeparator" w:id="0">
    <w:p w14:paraId="65CB8DEB" w14:textId="77777777" w:rsidR="00521923" w:rsidRDefault="0052192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78BA7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ED5320" wp14:editId="509AF539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2FA03A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532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752FA03A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63BE7C8C" wp14:editId="1DBCF5D5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02D05A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BE7C8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3402D05A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CE533E7" w14:textId="42B33A0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577D13">
      <w:t>5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7A334" w14:textId="77777777" w:rsidR="00521923" w:rsidRDefault="00521923" w:rsidP="00C50246">
      <w:pPr>
        <w:spacing w:line="240" w:lineRule="auto"/>
      </w:pPr>
      <w:r>
        <w:separator/>
      </w:r>
    </w:p>
  </w:footnote>
  <w:footnote w:type="continuationSeparator" w:id="0">
    <w:p w14:paraId="7CA25C76" w14:textId="77777777" w:rsidR="00521923" w:rsidRDefault="0052192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325E34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D2E1E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3832173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4B08153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689722A" w14:textId="77777777" w:rsidTr="001924C8">
      <w:trPr>
        <w:trHeight w:val="342"/>
      </w:trPr>
      <w:tc>
        <w:tcPr>
          <w:tcW w:w="2552" w:type="dxa"/>
          <w:vMerge w:val="restart"/>
        </w:tcPr>
        <w:p w14:paraId="631B9839" w14:textId="2D38EDEC" w:rsidR="00A90972" w:rsidRPr="00472B27" w:rsidRDefault="00C205CD" w:rsidP="00C65063">
          <w:pPr>
            <w:pStyle w:val="Textocajaactividades"/>
          </w:pPr>
          <w:r>
            <w:t>Redes</w:t>
          </w:r>
        </w:p>
      </w:tc>
      <w:tc>
        <w:tcPr>
          <w:tcW w:w="3827" w:type="dxa"/>
        </w:tcPr>
        <w:p w14:paraId="34ABAC0F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38F47DC3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A4A71F7" w14:textId="77777777" w:rsidTr="001924C8">
      <w:trPr>
        <w:trHeight w:val="342"/>
      </w:trPr>
      <w:tc>
        <w:tcPr>
          <w:tcW w:w="2552" w:type="dxa"/>
          <w:vMerge/>
        </w:tcPr>
        <w:p w14:paraId="31ED844F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FF9966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250ACC40" w14:textId="77777777" w:rsidR="00A90972" w:rsidRDefault="00A90972" w:rsidP="00A90972">
          <w:pPr>
            <w:pStyle w:val="Encabezado"/>
          </w:pPr>
        </w:p>
      </w:tc>
    </w:tr>
  </w:tbl>
  <w:p w14:paraId="0502EBD9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30pt;height:21.75pt" o:bullet="t">
        <v:imagedata r:id="rId1" o:title="vineta2"/>
      </v:shape>
    </w:pict>
  </w:numPicBullet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ACF4B9A"/>
    <w:multiLevelType w:val="multilevel"/>
    <w:tmpl w:val="B37C3B20"/>
    <w:numStyleLink w:val="VietasUNIR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1D7A2D"/>
    <w:multiLevelType w:val="multilevel"/>
    <w:tmpl w:val="B37C3B20"/>
    <w:numStyleLink w:val="VietasUNIR"/>
  </w:abstractNum>
  <w:abstractNum w:abstractNumId="7" w15:restartNumberingAfterBreak="0">
    <w:nsid w:val="173B5807"/>
    <w:multiLevelType w:val="multilevel"/>
    <w:tmpl w:val="B37C3B20"/>
    <w:numStyleLink w:val="VietasUNIR"/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8B21BE0"/>
    <w:multiLevelType w:val="multilevel"/>
    <w:tmpl w:val="B37C3B20"/>
    <w:numStyleLink w:val="VietasUNIR"/>
  </w:abstractNum>
  <w:abstractNum w:abstractNumId="10" w15:restartNumberingAfterBreak="0">
    <w:nsid w:val="19032AB4"/>
    <w:multiLevelType w:val="multilevel"/>
    <w:tmpl w:val="B37C3B20"/>
    <w:numStyleLink w:val="VietasUNIR"/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2DD50359"/>
    <w:multiLevelType w:val="multilevel"/>
    <w:tmpl w:val="B37C3B20"/>
    <w:numStyleLink w:val="VietasUNIR"/>
  </w:abstractNum>
  <w:abstractNum w:abstractNumId="13" w15:restartNumberingAfterBreak="0">
    <w:nsid w:val="306A19DD"/>
    <w:multiLevelType w:val="multilevel"/>
    <w:tmpl w:val="FCB6914A"/>
    <w:numStyleLink w:val="VietasUNIRcombinada"/>
  </w:abstractNum>
  <w:abstractNum w:abstractNumId="1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314134D7"/>
    <w:multiLevelType w:val="multilevel"/>
    <w:tmpl w:val="B37C3B20"/>
    <w:numStyleLink w:val="VietasUNIR"/>
  </w:abstractNum>
  <w:abstractNum w:abstractNumId="16" w15:restartNumberingAfterBreak="0">
    <w:nsid w:val="31C63678"/>
    <w:multiLevelType w:val="multilevel"/>
    <w:tmpl w:val="B0E0186E"/>
    <w:numStyleLink w:val="NmeracinTest"/>
  </w:abstractNum>
  <w:abstractNum w:abstractNumId="17" w15:restartNumberingAfterBreak="0">
    <w:nsid w:val="355962CE"/>
    <w:multiLevelType w:val="multilevel"/>
    <w:tmpl w:val="B37C3B20"/>
    <w:numStyleLink w:val="VietasUNIR"/>
  </w:abstractNum>
  <w:abstractNum w:abstractNumId="18" w15:restartNumberingAfterBreak="0">
    <w:nsid w:val="374D34AD"/>
    <w:multiLevelType w:val="multilevel"/>
    <w:tmpl w:val="B37C3B20"/>
    <w:numStyleLink w:val="VietasUNIR"/>
  </w:abstractNum>
  <w:abstractNum w:abstractNumId="19" w15:restartNumberingAfterBreak="0">
    <w:nsid w:val="3798755D"/>
    <w:multiLevelType w:val="multilevel"/>
    <w:tmpl w:val="B37C3B20"/>
    <w:numStyleLink w:val="VietasUNIR"/>
  </w:abstractNum>
  <w:abstractNum w:abstractNumId="20" w15:restartNumberingAfterBreak="0">
    <w:nsid w:val="39DC5F9B"/>
    <w:multiLevelType w:val="multilevel"/>
    <w:tmpl w:val="B37C3B20"/>
    <w:numStyleLink w:val="VietasUNIR"/>
  </w:abstractNum>
  <w:abstractNum w:abstractNumId="21" w15:restartNumberingAfterBreak="0">
    <w:nsid w:val="3F5F6EF0"/>
    <w:multiLevelType w:val="hybridMultilevel"/>
    <w:tmpl w:val="5C4AFD0A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26EC1"/>
    <w:multiLevelType w:val="multilevel"/>
    <w:tmpl w:val="FCB6914A"/>
    <w:numStyleLink w:val="VietasUNIRcombinada"/>
  </w:abstractNum>
  <w:abstractNum w:abstractNumId="23" w15:restartNumberingAfterBreak="0">
    <w:nsid w:val="4D255449"/>
    <w:multiLevelType w:val="multilevel"/>
    <w:tmpl w:val="B37C3B20"/>
    <w:numStyleLink w:val="VietasUNIR"/>
  </w:abstractNum>
  <w:abstractNum w:abstractNumId="24" w15:restartNumberingAfterBreak="0">
    <w:nsid w:val="51DD5CAC"/>
    <w:multiLevelType w:val="hybridMultilevel"/>
    <w:tmpl w:val="0C0C6640"/>
    <w:lvl w:ilvl="0" w:tplc="0C0A000F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61340B0"/>
    <w:multiLevelType w:val="multilevel"/>
    <w:tmpl w:val="B37C3B20"/>
    <w:numStyleLink w:val="VietasUNIR"/>
  </w:abstractNum>
  <w:abstractNum w:abstractNumId="27" w15:restartNumberingAfterBreak="0">
    <w:nsid w:val="671A28B6"/>
    <w:multiLevelType w:val="multilevel"/>
    <w:tmpl w:val="B37C3B20"/>
    <w:numStyleLink w:val="VietasUNIR"/>
  </w:abstractNum>
  <w:abstractNum w:abstractNumId="28" w15:restartNumberingAfterBreak="0">
    <w:nsid w:val="68EB5908"/>
    <w:multiLevelType w:val="multilevel"/>
    <w:tmpl w:val="B37C3B20"/>
    <w:numStyleLink w:val="VietasUNIR"/>
  </w:abstractNum>
  <w:abstractNum w:abstractNumId="2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ADE12F5"/>
    <w:multiLevelType w:val="multilevel"/>
    <w:tmpl w:val="B37C3B20"/>
    <w:numStyleLink w:val="VietasUNIR"/>
  </w:abstractNum>
  <w:abstractNum w:abstractNumId="31" w15:restartNumberingAfterBreak="0">
    <w:nsid w:val="6C542083"/>
    <w:multiLevelType w:val="multilevel"/>
    <w:tmpl w:val="B0E0186E"/>
    <w:numStyleLink w:val="NmeracinTest"/>
  </w:abstractNum>
  <w:abstractNum w:abstractNumId="32" w15:restartNumberingAfterBreak="0">
    <w:nsid w:val="6E9A4A68"/>
    <w:multiLevelType w:val="multilevel"/>
    <w:tmpl w:val="B37C3B20"/>
    <w:numStyleLink w:val="VietasUNIR"/>
  </w:abstractNum>
  <w:abstractNum w:abstractNumId="33" w15:restartNumberingAfterBreak="0">
    <w:nsid w:val="6EB02FF9"/>
    <w:multiLevelType w:val="multilevel"/>
    <w:tmpl w:val="B37C3B20"/>
    <w:numStyleLink w:val="VietasUNIR"/>
  </w:abstractNum>
  <w:abstractNum w:abstractNumId="34" w15:restartNumberingAfterBreak="0">
    <w:nsid w:val="79C26143"/>
    <w:multiLevelType w:val="multilevel"/>
    <w:tmpl w:val="FCB6914A"/>
    <w:numStyleLink w:val="VietasUNIRcombinada"/>
  </w:abstractNum>
  <w:abstractNum w:abstractNumId="35" w15:restartNumberingAfterBreak="0">
    <w:nsid w:val="7D254355"/>
    <w:multiLevelType w:val="multilevel"/>
    <w:tmpl w:val="B37C3B20"/>
    <w:numStyleLink w:val="VietasUNIR"/>
  </w:abstractNum>
  <w:abstractNum w:abstractNumId="3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8"/>
  </w:num>
  <w:num w:numId="3">
    <w:abstractNumId w:val="35"/>
  </w:num>
  <w:num w:numId="4">
    <w:abstractNumId w:val="19"/>
  </w:num>
  <w:num w:numId="5">
    <w:abstractNumId w:val="11"/>
  </w:num>
  <w:num w:numId="6">
    <w:abstractNumId w:val="4"/>
  </w:num>
  <w:num w:numId="7">
    <w:abstractNumId w:val="25"/>
  </w:num>
  <w:num w:numId="8">
    <w:abstractNumId w:val="10"/>
  </w:num>
  <w:num w:numId="9">
    <w:abstractNumId w:val="29"/>
  </w:num>
  <w:num w:numId="10">
    <w:abstractNumId w:val="1"/>
  </w:num>
  <w:num w:numId="11">
    <w:abstractNumId w:val="36"/>
  </w:num>
  <w:num w:numId="12">
    <w:abstractNumId w:val="3"/>
  </w:num>
  <w:num w:numId="13">
    <w:abstractNumId w:val="14"/>
  </w:num>
  <w:num w:numId="14">
    <w:abstractNumId w:val="16"/>
  </w:num>
  <w:num w:numId="15">
    <w:abstractNumId w:val="28"/>
  </w:num>
  <w:num w:numId="16">
    <w:abstractNumId w:val="23"/>
  </w:num>
  <w:num w:numId="17">
    <w:abstractNumId w:val="15"/>
  </w:num>
  <w:num w:numId="18">
    <w:abstractNumId w:val="31"/>
  </w:num>
  <w:num w:numId="19">
    <w:abstractNumId w:val="5"/>
  </w:num>
  <w:num w:numId="20">
    <w:abstractNumId w:val="13"/>
  </w:num>
  <w:num w:numId="21">
    <w:abstractNumId w:val="22"/>
  </w:num>
  <w:num w:numId="22">
    <w:abstractNumId w:val="12"/>
  </w:num>
  <w:num w:numId="23">
    <w:abstractNumId w:val="8"/>
  </w:num>
  <w:num w:numId="24">
    <w:abstractNumId w:val="27"/>
  </w:num>
  <w:num w:numId="25">
    <w:abstractNumId w:val="20"/>
  </w:num>
  <w:num w:numId="26">
    <w:abstractNumId w:val="24"/>
  </w:num>
  <w:num w:numId="27">
    <w:abstractNumId w:val="21"/>
  </w:num>
  <w:num w:numId="28">
    <w:abstractNumId w:val="34"/>
  </w:num>
  <w:num w:numId="29">
    <w:abstractNumId w:val="2"/>
  </w:num>
  <w:num w:numId="30">
    <w:abstractNumId w:val="9"/>
  </w:num>
  <w:num w:numId="31">
    <w:abstractNumId w:val="17"/>
  </w:num>
  <w:num w:numId="32">
    <w:abstractNumId w:val="33"/>
  </w:num>
  <w:num w:numId="33">
    <w:abstractNumId w:val="7"/>
  </w:num>
  <w:num w:numId="34">
    <w:abstractNumId w:val="6"/>
  </w:num>
  <w:num w:numId="35">
    <w:abstractNumId w:val="30"/>
  </w:num>
  <w:num w:numId="36">
    <w:abstractNumId w:val="32"/>
  </w:num>
  <w:num w:numId="37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3F1C30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1923"/>
    <w:rsid w:val="00525591"/>
    <w:rsid w:val="005326C2"/>
    <w:rsid w:val="005366C0"/>
    <w:rsid w:val="005463ED"/>
    <w:rsid w:val="00551A69"/>
    <w:rsid w:val="00555B62"/>
    <w:rsid w:val="00570DA0"/>
    <w:rsid w:val="00575580"/>
    <w:rsid w:val="00577D13"/>
    <w:rsid w:val="0058112D"/>
    <w:rsid w:val="005C1D3F"/>
    <w:rsid w:val="005E0B6D"/>
    <w:rsid w:val="005E48F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05CD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2E0CB8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racerout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netdigix.com/servers.html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FA05E-69F1-4A37-BCFC-8769183EA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PlantillaUNIR</Template>
  <TotalTime>0</TotalTime>
  <Pages>3</Pages>
  <Words>403</Words>
  <Characters>2376</Characters>
  <Application>Microsoft Office Word</Application>
  <DocSecurity>0</DocSecurity>
  <Lines>237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María Sáenz Ruiz de Gopegui</cp:lastModifiedBy>
  <cp:revision>2</cp:revision>
  <cp:lastPrinted>2017-09-08T09:41:00Z</cp:lastPrinted>
  <dcterms:created xsi:type="dcterms:W3CDTF">2019-06-26T12:51:00Z</dcterms:created>
  <dcterms:modified xsi:type="dcterms:W3CDTF">2019-06-26T12:51:00Z</dcterms:modified>
</cp:coreProperties>
</file>